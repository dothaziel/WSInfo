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1D19B" w14:textId="09DAA042" w:rsidR="00CE1274" w:rsidRPr="00606F1B" w:rsidRDefault="00CE1274" w:rsidP="00CE1274">
      <w:pPr>
        <w:jc w:val="center"/>
        <w:rPr>
          <w:rFonts w:ascii="Frutiger LT Com 45 Light" w:hAnsi="Frutiger LT Com 45 Light"/>
          <w:sz w:val="44"/>
          <w:szCs w:val="44"/>
          <w:lang w:val="en-US"/>
        </w:rPr>
      </w:pPr>
      <w:r w:rsidRPr="00606F1B">
        <w:rPr>
          <w:rFonts w:ascii="Frutiger LT Com 45 Light" w:hAnsi="Frutiger LT Com 45 Light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20957E9" wp14:editId="576B6EF5">
            <wp:simplePos x="0" y="0"/>
            <wp:positionH relativeFrom="column">
              <wp:posOffset>-516255</wp:posOffset>
            </wp:positionH>
            <wp:positionV relativeFrom="paragraph">
              <wp:posOffset>-850265</wp:posOffset>
            </wp:positionV>
            <wp:extent cx="1909720" cy="872100"/>
            <wp:effectExtent l="0" t="0" r="0" b="4445"/>
            <wp:wrapNone/>
            <wp:docPr id="1973746791" name="Picture 2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6791" name="Picture 2" descr="A blue text on a black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720" cy="8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6F1B">
        <w:rPr>
          <w:rFonts w:ascii="Frutiger LT Com 45 Light" w:hAnsi="Frutiger LT Com 45 Light"/>
          <w:sz w:val="44"/>
          <w:szCs w:val="44"/>
          <w:lang w:val="en-US"/>
        </w:rPr>
        <w:t>Testing &amp; Fault-Finding</w:t>
      </w:r>
    </w:p>
    <w:p w14:paraId="37430485" w14:textId="77777777" w:rsidR="00CE1274" w:rsidRPr="00606F1B" w:rsidRDefault="00CE1274" w:rsidP="00CE1274">
      <w:pPr>
        <w:jc w:val="center"/>
        <w:rPr>
          <w:rFonts w:ascii="Frutiger LT Com 45 Light" w:hAnsi="Frutiger LT Com 45 Light"/>
          <w:sz w:val="32"/>
          <w:szCs w:val="32"/>
          <w:lang w:val="en-US"/>
        </w:rPr>
      </w:pPr>
      <w:r w:rsidRPr="000C1F57">
        <w:rPr>
          <w:sz w:val="32"/>
          <w:szCs w:val="32"/>
          <w:lang w:val="en-US"/>
        </w:rPr>
        <w:t xml:space="preserve"> </w:t>
      </w:r>
      <w:r w:rsidRPr="00606F1B">
        <w:rPr>
          <w:rFonts w:ascii="Frutiger LT Com 45 Light" w:hAnsi="Frutiger LT Com 45 Light"/>
          <w:sz w:val="32"/>
          <w:szCs w:val="32"/>
          <w:lang w:val="en-US"/>
        </w:rPr>
        <w:t>Inspection Checklist</w:t>
      </w:r>
    </w:p>
    <w:p w14:paraId="21113AA9" w14:textId="77777777" w:rsidR="00CE1274" w:rsidRDefault="00CE1274" w:rsidP="00CE1274">
      <w:pPr>
        <w:jc w:val="center"/>
        <w:rPr>
          <w:lang w:val="en-US"/>
        </w:rPr>
      </w:pPr>
    </w:p>
    <w:p w14:paraId="2D041ECB" w14:textId="77777777" w:rsidR="00CE1274" w:rsidRDefault="00CE1274" w:rsidP="00CE1274">
      <w:pPr>
        <w:rPr>
          <w:rFonts w:ascii="Frutiger LT Com 45 Light" w:hAnsi="Frutiger LT Com 45 Light"/>
          <w:lang w:val="en-US"/>
        </w:rPr>
      </w:pPr>
    </w:p>
    <w:p w14:paraId="121E0A78" w14:textId="77777777" w:rsidR="00CE1274" w:rsidRDefault="00CE1274" w:rsidP="00CE1274">
      <w:pPr>
        <w:rPr>
          <w:rFonts w:ascii="Frutiger LT Com 45 Light" w:hAnsi="Frutiger LT Com 45 Light"/>
          <w:lang w:val="en-US"/>
        </w:rPr>
      </w:pPr>
      <w:r w:rsidRPr="00606F1B">
        <w:rPr>
          <w:rFonts w:ascii="Frutiger LT Com 45 Light" w:hAnsi="Frutiger LT Com 45 Light"/>
          <w:lang w:val="en-US"/>
        </w:rPr>
        <w:t>Date: _______________________</w:t>
      </w:r>
      <w:r w:rsidRPr="00606F1B">
        <w:rPr>
          <w:rFonts w:ascii="Frutiger LT Com 45 Light" w:hAnsi="Frutiger LT Com 45 Light"/>
          <w:lang w:val="en-US"/>
        </w:rPr>
        <w:tab/>
      </w:r>
      <w:r w:rsidRPr="00606F1B">
        <w:rPr>
          <w:rFonts w:ascii="Frutiger LT Com 45 Light" w:hAnsi="Frutiger LT Com 45 Light"/>
          <w:lang w:val="en-US"/>
        </w:rPr>
        <w:tab/>
      </w:r>
      <w:r w:rsidRPr="00606F1B">
        <w:rPr>
          <w:rFonts w:ascii="Frutiger LT Com 45 Light" w:hAnsi="Frutiger LT Com 45 Light"/>
          <w:lang w:val="en-US"/>
        </w:rPr>
        <w:tab/>
        <w:t>Country: ___________________________</w:t>
      </w:r>
    </w:p>
    <w:p w14:paraId="25846454" w14:textId="77777777" w:rsidR="00CE1274" w:rsidRDefault="00CE1274" w:rsidP="00CE1274">
      <w:pPr>
        <w:rPr>
          <w:rFonts w:ascii="Frutiger LT Com 45 Light" w:hAnsi="Frutiger LT Com 45 Light"/>
          <w:lang w:val="en-US"/>
        </w:rPr>
      </w:pPr>
    </w:p>
    <w:p w14:paraId="6309AFF9" w14:textId="77777777" w:rsidR="00CE1274" w:rsidRPr="00606F1B" w:rsidRDefault="00CE1274" w:rsidP="00CE1274">
      <w:pPr>
        <w:rPr>
          <w:rFonts w:ascii="Frutiger LT Com 45 Light" w:hAnsi="Frutiger LT Com 45 Light"/>
          <w:lang w:val="en-US"/>
        </w:rPr>
      </w:pPr>
      <w:r>
        <w:rPr>
          <w:rFonts w:ascii="Frutiger LT Com 45 Light" w:hAnsi="Frutiger LT Com 45 Light"/>
          <w:lang w:val="en-US"/>
        </w:rPr>
        <w:t xml:space="preserve">Competitors’ </w:t>
      </w:r>
      <w:r w:rsidRPr="00606F1B">
        <w:rPr>
          <w:rFonts w:ascii="Frutiger LT Com 45 Light" w:hAnsi="Frutiger LT Com 45 Light"/>
          <w:lang w:val="en-US"/>
        </w:rPr>
        <w:t>Name</w:t>
      </w:r>
      <w:r>
        <w:rPr>
          <w:rFonts w:ascii="Frutiger LT Com 45 Light" w:hAnsi="Frutiger LT Com 45 Light"/>
          <w:lang w:val="en-US"/>
        </w:rPr>
        <w:t>s</w:t>
      </w:r>
      <w:r w:rsidRPr="00606F1B">
        <w:rPr>
          <w:rFonts w:ascii="Frutiger LT Com 45 Light" w:hAnsi="Frutiger LT Com 45 Light"/>
          <w:lang w:val="en-US"/>
        </w:rPr>
        <w:t>: ______________________</w:t>
      </w:r>
      <w:r>
        <w:rPr>
          <w:rFonts w:ascii="Frutiger LT Com 45 Light" w:hAnsi="Frutiger LT Com 45 Light"/>
          <w:lang w:val="en-US"/>
        </w:rPr>
        <w:t>_______________</w:t>
      </w:r>
      <w:r w:rsidRPr="00606F1B">
        <w:rPr>
          <w:rFonts w:ascii="Frutiger LT Com 45 Light" w:hAnsi="Frutiger LT Com 45 Light"/>
          <w:lang w:val="en-US"/>
        </w:rPr>
        <w:t>__________________________</w:t>
      </w:r>
    </w:p>
    <w:p w14:paraId="05B0CBE9" w14:textId="77777777" w:rsidR="00CE1274" w:rsidRDefault="00CE1274" w:rsidP="00CE1274">
      <w:pPr>
        <w:rPr>
          <w:rFonts w:ascii="Frutiger LT Com 45 Light" w:hAnsi="Frutiger LT Com 45 Light"/>
          <w:lang w:val="en-US"/>
        </w:rPr>
      </w:pPr>
    </w:p>
    <w:p w14:paraId="6A8B650F" w14:textId="77777777" w:rsidR="00CE1274" w:rsidRPr="00606F1B" w:rsidRDefault="00CE1274" w:rsidP="00CE1274">
      <w:pPr>
        <w:rPr>
          <w:rFonts w:ascii="Frutiger LT Com 45 Light" w:hAnsi="Frutiger LT Com 45 Light"/>
          <w:lang w:val="en-US"/>
        </w:rPr>
      </w:pPr>
      <w:r w:rsidRPr="00606F1B">
        <w:rPr>
          <w:rFonts w:ascii="Frutiger LT Com 45 Light" w:hAnsi="Frutiger LT Com 45 Light"/>
          <w:lang w:val="en-US"/>
        </w:rPr>
        <w:t>Expert: ____________________   Expert: ____________________   Expert: ___________________</w:t>
      </w:r>
    </w:p>
    <w:p w14:paraId="00B0F23B" w14:textId="77777777" w:rsidR="00CE1274" w:rsidRPr="00606F1B" w:rsidRDefault="00CE1274" w:rsidP="00CE1274">
      <w:pPr>
        <w:rPr>
          <w:rFonts w:ascii="Frutiger LT Com 45 Light" w:hAnsi="Frutiger LT Com 45 Light"/>
          <w:lang w:val="en-US"/>
        </w:rPr>
      </w:pPr>
    </w:p>
    <w:p w14:paraId="1F4965A0" w14:textId="77777777" w:rsidR="00CE1274" w:rsidRDefault="00CE1274" w:rsidP="00CE1274">
      <w:pPr>
        <w:rPr>
          <w:rFonts w:ascii="Frutiger LT Com 45 Light" w:hAnsi="Frutiger LT Com 45 Light"/>
          <w:lang w:val="en-US"/>
        </w:rPr>
      </w:pPr>
      <w:r w:rsidRPr="00606F1B">
        <w:rPr>
          <w:rFonts w:ascii="Frutiger LT Com 45 Light" w:hAnsi="Frutiger LT Com 45 Light"/>
          <w:lang w:val="en-US"/>
        </w:rPr>
        <w:t xml:space="preserve">Place an “X” in the correct box </w:t>
      </w:r>
      <w:r>
        <w:rPr>
          <w:rFonts w:ascii="Frutiger LT Com 45 Light" w:hAnsi="Frutiger LT Com 45 Light"/>
          <w:lang w:val="en-US"/>
        </w:rPr>
        <w:t xml:space="preserve">(Visual Only or Functional) depending </w:t>
      </w:r>
      <w:proofErr w:type="gramStart"/>
      <w:r>
        <w:rPr>
          <w:rFonts w:ascii="Frutiger LT Com 45 Light" w:hAnsi="Frutiger LT Com 45 Light"/>
          <w:lang w:val="en-US"/>
        </w:rPr>
        <w:t>on how</w:t>
      </w:r>
      <w:proofErr w:type="gramEnd"/>
      <w:r>
        <w:rPr>
          <w:rFonts w:ascii="Frutiger LT Com 45 Light" w:hAnsi="Frutiger LT Com 45 Light"/>
          <w:lang w:val="en-US"/>
        </w:rPr>
        <w:t xml:space="preserve"> the </w:t>
      </w:r>
      <w:r w:rsidRPr="00606F1B">
        <w:rPr>
          <w:rFonts w:ascii="Frutiger LT Com 45 Light" w:hAnsi="Frutiger LT Com 45 Light"/>
          <w:lang w:val="en-US"/>
        </w:rPr>
        <w:t>task type category. Place an “X” in the correct box if the task passed or failed.</w:t>
      </w:r>
      <w:r w:rsidRPr="007A3E0D">
        <w:rPr>
          <w:rFonts w:ascii="Frutiger LT Com 45 Light" w:hAnsi="Frutiger LT Com 45 Light"/>
          <w:lang w:val="en-US"/>
        </w:rPr>
        <w:t xml:space="preserve"> </w:t>
      </w:r>
      <w:r w:rsidRPr="00606F1B">
        <w:rPr>
          <w:rFonts w:ascii="Frutiger LT Com 45 Light" w:hAnsi="Frutiger LT Com 45 Light"/>
          <w:lang w:val="en-US"/>
        </w:rPr>
        <w:t>When a task fails</w:t>
      </w:r>
      <w:r>
        <w:rPr>
          <w:rFonts w:ascii="Frutiger LT Com 45 Light" w:hAnsi="Frutiger LT Com 45 Light"/>
          <w:lang w:val="en-US"/>
        </w:rPr>
        <w:t>, write</w:t>
      </w:r>
      <w:r w:rsidRPr="00606F1B">
        <w:rPr>
          <w:rFonts w:ascii="Frutiger LT Com 45 Light" w:hAnsi="Frutiger LT Com 45 Light"/>
          <w:lang w:val="en-US"/>
        </w:rPr>
        <w:t xml:space="preserve"> the corrective action t</w:t>
      </w:r>
      <w:r>
        <w:rPr>
          <w:rFonts w:ascii="Frutiger LT Com 45 Light" w:hAnsi="Frutiger LT Com 45 Light"/>
          <w:lang w:val="en-US"/>
        </w:rPr>
        <w:t>hat should be done t</w:t>
      </w:r>
      <w:r w:rsidRPr="00606F1B">
        <w:rPr>
          <w:rFonts w:ascii="Frutiger LT Com 45 Light" w:hAnsi="Frutiger LT Com 45 Light"/>
          <w:lang w:val="en-US"/>
        </w:rPr>
        <w:t>o fix the failure</w:t>
      </w:r>
      <w:r>
        <w:rPr>
          <w:rFonts w:ascii="Frutiger LT Com 45 Light" w:hAnsi="Frutiger LT Com 45 Light"/>
          <w:lang w:val="en-US"/>
        </w:rPr>
        <w:t xml:space="preserve"> (without </w:t>
      </w:r>
      <w:proofErr w:type="gramStart"/>
      <w:r>
        <w:rPr>
          <w:rFonts w:ascii="Frutiger LT Com 45 Light" w:hAnsi="Frutiger LT Com 45 Light"/>
          <w:lang w:val="en-US"/>
        </w:rPr>
        <w:t>actually fixing</w:t>
      </w:r>
      <w:proofErr w:type="gramEnd"/>
      <w:r>
        <w:rPr>
          <w:rFonts w:ascii="Frutiger LT Com 45 Light" w:hAnsi="Frutiger LT Com 45 Light"/>
          <w:lang w:val="en-US"/>
        </w:rPr>
        <w:t xml:space="preserve"> it)</w:t>
      </w:r>
      <w:r w:rsidRPr="00606F1B">
        <w:rPr>
          <w:rFonts w:ascii="Frutiger LT Com 45 Light" w:hAnsi="Frutiger LT Com 45 Light"/>
          <w:lang w:val="en-US"/>
        </w:rPr>
        <w:t>.</w:t>
      </w:r>
    </w:p>
    <w:p w14:paraId="5DCC7AB3" w14:textId="77777777" w:rsidR="00CE1274" w:rsidRDefault="00CE1274" w:rsidP="00CE1274">
      <w:pPr>
        <w:rPr>
          <w:rFonts w:ascii="Frutiger LT Com 45 Light" w:hAnsi="Frutiger LT Com 45 Light"/>
          <w:lang w:val="en-US"/>
        </w:rPr>
      </w:pPr>
      <w:r w:rsidRPr="00606F1B">
        <w:rPr>
          <w:rFonts w:ascii="Frutiger LT Com 45 Light" w:hAnsi="Frutiger LT Com 45 Light"/>
          <w:lang w:val="en-US"/>
        </w:rPr>
        <w:t>If a task asks for a measured value</w:t>
      </w:r>
      <w:r>
        <w:rPr>
          <w:rFonts w:ascii="Frutiger LT Com 45 Light" w:hAnsi="Frutiger LT Com 45 Light"/>
          <w:lang w:val="en-US"/>
        </w:rPr>
        <w:t>,</w:t>
      </w:r>
      <w:r w:rsidRPr="00606F1B">
        <w:rPr>
          <w:rFonts w:ascii="Frutiger LT Com 45 Light" w:hAnsi="Frutiger LT Com 45 Light"/>
          <w:lang w:val="en-US"/>
        </w:rPr>
        <w:t xml:space="preserve"> place the value in the measurement box</w:t>
      </w:r>
      <w:r>
        <w:rPr>
          <w:rFonts w:ascii="Frutiger LT Com 45 Light" w:hAnsi="Frutiger LT Com 45 Light"/>
          <w:lang w:val="en-US"/>
        </w:rPr>
        <w:t xml:space="preserve"> and indicate the unit</w:t>
      </w:r>
      <w:r w:rsidRPr="00606F1B">
        <w:rPr>
          <w:rFonts w:ascii="Frutiger LT Com 45 Light" w:hAnsi="Frutiger LT Com 45 Light"/>
          <w:lang w:val="en-US"/>
        </w:rPr>
        <w:t xml:space="preserve">. </w:t>
      </w:r>
    </w:p>
    <w:p w14:paraId="088C06A0" w14:textId="77777777" w:rsidR="00CE1274" w:rsidRDefault="00CE1274" w:rsidP="00CE1274">
      <w:pPr>
        <w:pStyle w:val="Heading1"/>
        <w:rPr>
          <w:sz w:val="32"/>
          <w:szCs w:val="24"/>
        </w:rPr>
      </w:pPr>
      <w:r w:rsidRPr="00606F1B">
        <w:rPr>
          <w:sz w:val="32"/>
          <w:szCs w:val="24"/>
        </w:rPr>
        <w:t>Electrical Testing</w:t>
      </w: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A1114C" w14:paraId="789ACEAD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A04CECB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E47F2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Does the Robot Turn On?</w:t>
            </w:r>
          </w:p>
        </w:tc>
      </w:tr>
      <w:tr w:rsidR="00CE1274" w:rsidRPr="00A1114C" w14:paraId="54FA0AA2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5F7B2CA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2D79B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488D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A1114C" w14:paraId="1DD41C78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1776D8A6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20C15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7648CF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A1114C" w14:paraId="07368F58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6D54F751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6FA0C274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0C8DE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5325DA44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A1114C" w14:paraId="459D762B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E333E7D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12ECE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Battery Connected to Control Panel?</w:t>
            </w:r>
          </w:p>
        </w:tc>
      </w:tr>
      <w:tr w:rsidR="00CE1274" w:rsidRPr="00A1114C" w14:paraId="485765D6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4CB2796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88C6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DE141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A1114C" w14:paraId="7CDE1B01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5BEA99CF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1B7696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130E9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A1114C" w14:paraId="457748AB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6FBEF6B0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0C0AC27D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F554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0C2BA7F5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606F1B" w14:paraId="372AA5A1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1D721B2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6C47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Control Panel power connected to Titan?</w:t>
            </w:r>
          </w:p>
        </w:tc>
      </w:tr>
      <w:tr w:rsidR="00CE1274" w:rsidRPr="00606F1B" w14:paraId="1AEC788E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A20E70E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EE8F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8C223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606F1B" w14:paraId="3730E954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7CD9B021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6EC4E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E4522A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606F1B" w14:paraId="28B9C9B3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6A740DB6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013EE2ED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44F79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7A7B96D0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606F1B" w14:paraId="38ECEBAF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255B201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AC7B9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All Wires Labeled?</w:t>
            </w:r>
          </w:p>
        </w:tc>
      </w:tr>
      <w:tr w:rsidR="00CE1274" w:rsidRPr="00606F1B" w14:paraId="04E86787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41A6C7E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10866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BF6CF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606F1B" w14:paraId="5D92CC7D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62D85120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D237A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6B38B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606F1B" w14:paraId="71F3E8ED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63BBADF3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320D3B9D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4C4EF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353BBFB7" w14:textId="77777777" w:rsidR="00CE1274" w:rsidRDefault="00CE1274" w:rsidP="00CE1274">
      <w:pPr>
        <w:rPr>
          <w:lang w:val="en-US"/>
        </w:rPr>
      </w:pPr>
    </w:p>
    <w:p w14:paraId="532C8C76" w14:textId="77777777" w:rsidR="00CE1274" w:rsidRDefault="00CE1274" w:rsidP="00CE1274">
      <w:pPr>
        <w:rPr>
          <w:lang w:val="en-US"/>
        </w:rPr>
      </w:pPr>
    </w:p>
    <w:p w14:paraId="21B431B7" w14:textId="77777777" w:rsidR="00CE1274" w:rsidRDefault="00CE1274" w:rsidP="00CE1274">
      <w:pPr>
        <w:rPr>
          <w:lang w:val="en-US"/>
        </w:rPr>
      </w:pPr>
    </w:p>
    <w:p w14:paraId="7C25B7BD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606F1B" w14:paraId="5B9D28EE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0368D72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D3092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Battery Voltage is &gt;12VDC?</w:t>
            </w:r>
          </w:p>
        </w:tc>
      </w:tr>
      <w:tr w:rsidR="00CE1274" w:rsidRPr="00606F1B" w14:paraId="602EF7F2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7380EC6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9360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1B4B8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606F1B" w14:paraId="66683C20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04EAD78F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C37DB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79B29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606F1B" w14:paraId="2DD800A0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7D7755C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Measurement: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BE2D2E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CE1274" w:rsidRPr="00606F1B" w14:paraId="0317D4E7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29CB578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60EA9109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AFB4F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444F552B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606F1B" w14:paraId="3E3D5643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28335C1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20381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Battery Fuse is good?</w:t>
            </w:r>
          </w:p>
        </w:tc>
      </w:tr>
      <w:tr w:rsidR="00CE1274" w:rsidRPr="00606F1B" w14:paraId="40BF8F33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2231F7B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B950A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174EE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606F1B" w14:paraId="5529DC06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0FE56EF9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EF8F5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01B92D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606F1B" w14:paraId="5769B5F2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41EAA281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6168FDE9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C5B0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0D75E9EC" w14:textId="77777777" w:rsidR="00CE1274" w:rsidRDefault="00CE1274" w:rsidP="00CE1274">
      <w:pPr>
        <w:jc w:val="center"/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606F1B" w14:paraId="3FFF0BBB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F9BB083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F911F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Titan Fuses are good?</w:t>
            </w:r>
          </w:p>
        </w:tc>
      </w:tr>
      <w:tr w:rsidR="00CE1274" w:rsidRPr="00606F1B" w14:paraId="5B3A5684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671EAFD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0AE85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41083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606F1B" w14:paraId="5C4DF851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6815F991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1413EE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4D6CA6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606F1B" w14:paraId="695B8B9B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363C175D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3A591FC1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40835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7807958B" w14:textId="77777777" w:rsidR="00CE1274" w:rsidRDefault="00CE1274" w:rsidP="00CE1274">
      <w:pPr>
        <w:jc w:val="center"/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606F1B" w14:paraId="132A9193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600E656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1605C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Emergency Stop is Wired?</w:t>
            </w:r>
          </w:p>
        </w:tc>
      </w:tr>
      <w:tr w:rsidR="00CE1274" w:rsidRPr="00606F1B" w14:paraId="2B52BD48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31F7A75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9D456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3CE6C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606F1B" w14:paraId="5D41A6CB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203447E7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B72D1B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4A2386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606F1B" w14:paraId="085340A2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3AA88ECA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6F7ABB70" w14:textId="77777777" w:rsidR="00CE1274" w:rsidRPr="00606F1B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5B2A5" w14:textId="77777777" w:rsidR="00CE1274" w:rsidRPr="00606F1B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7CE32E69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A1114C" w14:paraId="43080EDF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2786EC0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D9849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VMX LEDs S1, S2, 3.3V are on?</w:t>
            </w:r>
          </w:p>
        </w:tc>
      </w:tr>
      <w:tr w:rsidR="00CE1274" w:rsidRPr="00A1114C" w14:paraId="7F3DBE6D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72F5F80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F66D9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97942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A1114C" w14:paraId="20F11249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7EBF598C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B5D1A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F710F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A1114C" w14:paraId="001BB798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B573915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3C35CE2B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324E7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425EF77E" w14:textId="77777777" w:rsidR="00CE1274" w:rsidRDefault="00CE1274" w:rsidP="00CE1274">
      <w:pPr>
        <w:jc w:val="center"/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A1114C" w14:paraId="7D00841C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0497C3C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FDB65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VMX IO Voltage is 5VDC?</w:t>
            </w:r>
          </w:p>
        </w:tc>
      </w:tr>
      <w:tr w:rsidR="00CE1274" w:rsidRPr="00A1114C" w14:paraId="38FD113D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7D91EE2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28F8D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110D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A1114C" w14:paraId="17CED5DE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5F8B321E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0E8462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99B7D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A1114C" w14:paraId="170D89FF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4EF55C0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Measurement: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B9981E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CE1274" w:rsidRPr="00A1114C" w14:paraId="413AACA9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7D73BFF8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5C98801B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7851E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02FEA44B" w14:textId="77777777" w:rsidR="00CE1274" w:rsidRDefault="00CE1274" w:rsidP="00CE1274">
      <w:pPr>
        <w:jc w:val="center"/>
        <w:rPr>
          <w:lang w:val="en-US"/>
        </w:rPr>
      </w:pPr>
    </w:p>
    <w:p w14:paraId="7DF17D00" w14:textId="77777777" w:rsidR="00CE1274" w:rsidRDefault="00CE1274" w:rsidP="00CE1274">
      <w:pPr>
        <w:jc w:val="center"/>
        <w:rPr>
          <w:lang w:val="en-US"/>
        </w:rPr>
      </w:pPr>
    </w:p>
    <w:p w14:paraId="6063029E" w14:textId="77777777" w:rsidR="00CE1274" w:rsidRDefault="00CE1274" w:rsidP="00CE1274">
      <w:pPr>
        <w:jc w:val="center"/>
        <w:rPr>
          <w:lang w:val="en-US"/>
        </w:rPr>
      </w:pPr>
    </w:p>
    <w:p w14:paraId="2BD46235" w14:textId="77777777" w:rsidR="00CE1274" w:rsidRDefault="00CE1274" w:rsidP="00CE1274">
      <w:pPr>
        <w:jc w:val="center"/>
        <w:rPr>
          <w:lang w:val="en-US"/>
        </w:rPr>
      </w:pPr>
    </w:p>
    <w:p w14:paraId="598AF608" w14:textId="77777777" w:rsidR="00CE1274" w:rsidRDefault="00CE1274" w:rsidP="00CE1274">
      <w:pPr>
        <w:jc w:val="center"/>
        <w:rPr>
          <w:lang w:val="en-US"/>
        </w:rPr>
      </w:pPr>
    </w:p>
    <w:p w14:paraId="75716B4C" w14:textId="77777777" w:rsidR="00CE1274" w:rsidRDefault="00CE1274" w:rsidP="00CE1274">
      <w:pPr>
        <w:jc w:val="center"/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A1114C" w14:paraId="3BCE8EA0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4556C34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4D364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Wires are neatly routed and no damage?</w:t>
            </w:r>
          </w:p>
        </w:tc>
      </w:tr>
      <w:tr w:rsidR="00CE1274" w:rsidRPr="00A1114C" w14:paraId="538E9085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E426E28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8F329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44D7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A1114C" w14:paraId="79416D9B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1F4B22CD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82CCD8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F9410D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A1114C" w14:paraId="5021DB2F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E16C400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2A6A1509" w14:textId="77777777" w:rsidR="00CE1274" w:rsidRPr="00A1114C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5B65D" w14:textId="77777777" w:rsidR="00CE1274" w:rsidRPr="00A1114C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372BDFA6" w14:textId="56255592" w:rsidR="00CE1274" w:rsidRDefault="00CE1274" w:rsidP="00CE1274">
      <w:pPr>
        <w:pStyle w:val="Heading1"/>
        <w:rPr>
          <w:sz w:val="32"/>
          <w:szCs w:val="24"/>
        </w:rPr>
      </w:pPr>
      <w:r w:rsidRPr="00A1114C">
        <w:rPr>
          <w:sz w:val="32"/>
          <w:szCs w:val="24"/>
        </w:rPr>
        <w:t>M</w:t>
      </w:r>
      <w:r>
        <w:rPr>
          <w:sz w:val="32"/>
          <w:szCs w:val="24"/>
        </w:rPr>
        <w:t>e</w:t>
      </w:r>
      <w:r w:rsidRPr="00A1114C">
        <w:rPr>
          <w:sz w:val="32"/>
          <w:szCs w:val="24"/>
        </w:rPr>
        <w:t>chanical</w:t>
      </w: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7D2F23" w14:paraId="12000D3C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7E82112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981AA" w14:textId="77777777" w:rsidR="00CE1274" w:rsidRPr="007D2F2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 loose screws or nuts?</w:t>
            </w:r>
          </w:p>
        </w:tc>
      </w:tr>
      <w:tr w:rsidR="00CE1274" w:rsidRPr="007D2F23" w14:paraId="651C7471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7086C4C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F6D9D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CD6E1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7D2F23" w14:paraId="6D600C46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0FABF2E3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1AE27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D2F725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7D2F23" w14:paraId="0A516BDA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8C3BE5C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286A9CAD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56BE" w14:textId="77777777" w:rsidR="00CE1274" w:rsidRPr="007D2F2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70A33FD7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7D2F23" w14:paraId="55F7C5B6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1D51D68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5F3D4" w14:textId="77777777" w:rsidR="00CE1274" w:rsidRPr="007D2F2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Wheels, Track, or Rollers show no damage?</w:t>
            </w:r>
          </w:p>
        </w:tc>
      </w:tr>
      <w:tr w:rsidR="00CE1274" w:rsidRPr="007D2F23" w14:paraId="22892A32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D68ABB7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041BA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669E4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7D2F23" w14:paraId="43591AE4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032475E4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B685F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6FD55D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7D2F23" w14:paraId="3055CFD6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4C6968F4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02EC4777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E4625" w14:textId="77777777" w:rsidR="00CE1274" w:rsidRPr="007D2F2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67131FC7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7D2F23" w14:paraId="2F053FC2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3B709BB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D2F1C" w14:textId="77777777" w:rsidR="00CE1274" w:rsidRPr="007D2F2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Damage to channel or brackets?</w:t>
            </w:r>
          </w:p>
        </w:tc>
      </w:tr>
      <w:tr w:rsidR="00CE1274" w:rsidRPr="007D2F23" w14:paraId="0D723938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76BAF3E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DF72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F176C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7D2F23" w14:paraId="257D5017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7209C88C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5F8D54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BDD410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7D2F23" w14:paraId="61C8B291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37659F2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7E657FB6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1716A" w14:textId="77777777" w:rsidR="00CE1274" w:rsidRPr="007D2F2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6B775451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7D2F23" w14:paraId="0EE69F0F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BEA99FD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274C6" w14:textId="77777777" w:rsidR="00CE1274" w:rsidRPr="007D2F2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Damage to 3D printed parts?</w:t>
            </w:r>
          </w:p>
        </w:tc>
      </w:tr>
      <w:tr w:rsidR="00CE1274" w:rsidRPr="007D2F23" w14:paraId="783ADDC3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070AEBB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C232F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EA774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7D2F23" w14:paraId="1F38CE46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055A6CC4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B5678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12D6F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7D2F23" w14:paraId="43F0D60A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614E09D3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09DBDEEA" w14:textId="77777777" w:rsidR="00CE1274" w:rsidRPr="007D2F2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362C4" w14:textId="77777777" w:rsidR="00CE1274" w:rsidRPr="007D2F2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09501980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74DBAE6F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0EEEB23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F7AED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Damage to polycarbonate parts?</w:t>
            </w:r>
          </w:p>
        </w:tc>
      </w:tr>
      <w:tr w:rsidR="00CE1274" w:rsidRPr="00D64703" w14:paraId="3974820A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ABFDE73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9AA6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AA6F9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11FE76B8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45AD7C78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8CE255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D3AF71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3B633E17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6A1D1D33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79F61BBE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34FA4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6951C767" w14:textId="77777777" w:rsidR="00CE1274" w:rsidRDefault="00CE1274" w:rsidP="00CE1274">
      <w:pPr>
        <w:rPr>
          <w:lang w:val="en-US"/>
        </w:rPr>
      </w:pPr>
    </w:p>
    <w:p w14:paraId="3E3C241B" w14:textId="77777777" w:rsidR="00CE1274" w:rsidRDefault="00CE1274" w:rsidP="00CE1274">
      <w:pPr>
        <w:rPr>
          <w:lang w:val="en-US"/>
        </w:rPr>
      </w:pPr>
    </w:p>
    <w:p w14:paraId="12CB1EB4" w14:textId="77777777" w:rsidR="00CE1274" w:rsidRDefault="00CE1274" w:rsidP="00CE1274">
      <w:pPr>
        <w:rPr>
          <w:lang w:val="en-US"/>
        </w:rPr>
      </w:pPr>
    </w:p>
    <w:p w14:paraId="7566D8D1" w14:textId="77777777" w:rsidR="00CE1274" w:rsidRDefault="00CE1274" w:rsidP="00CE1274">
      <w:pPr>
        <w:rPr>
          <w:lang w:val="en-US"/>
        </w:rPr>
      </w:pPr>
    </w:p>
    <w:p w14:paraId="502AB5C5" w14:textId="77777777" w:rsidR="00CE1274" w:rsidRDefault="00CE1274" w:rsidP="00CE1274">
      <w:pPr>
        <w:rPr>
          <w:lang w:val="en-US"/>
        </w:rPr>
      </w:pPr>
    </w:p>
    <w:p w14:paraId="4A9586FE" w14:textId="77777777" w:rsidR="00CE1274" w:rsidRDefault="00CE1274" w:rsidP="00CE1274">
      <w:pPr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0D464962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15BAC77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3EFE1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Nothing hanging off chassis?</w:t>
            </w:r>
          </w:p>
        </w:tc>
      </w:tr>
      <w:tr w:rsidR="00CE1274" w:rsidRPr="00D64703" w14:paraId="59F33BC5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C79EDE2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7DEEA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F971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219A1B49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6348D12D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D98AA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26B27D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7791DD43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30158A00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455C019C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68ED1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4F86F174" w14:textId="78C5C086" w:rsidR="00CE1274" w:rsidRPr="00D64703" w:rsidRDefault="00CE1274" w:rsidP="00CE1274">
      <w:pPr>
        <w:pStyle w:val="Heading1"/>
        <w:rPr>
          <w:sz w:val="32"/>
          <w:szCs w:val="24"/>
        </w:rPr>
      </w:pPr>
      <w:r w:rsidRPr="00D64703">
        <w:rPr>
          <w:sz w:val="32"/>
          <w:szCs w:val="24"/>
        </w:rPr>
        <w:t>Sen</w:t>
      </w:r>
      <w:r>
        <w:rPr>
          <w:sz w:val="32"/>
          <w:szCs w:val="24"/>
        </w:rPr>
        <w:t>s</w:t>
      </w:r>
      <w:r w:rsidRPr="00D64703">
        <w:rPr>
          <w:sz w:val="32"/>
          <w:szCs w:val="24"/>
        </w:rPr>
        <w:t>ors</w:t>
      </w: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6BF8310F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6E9D28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D266E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Ultrasonic sensor showing correct distance?</w:t>
            </w:r>
          </w:p>
        </w:tc>
      </w:tr>
      <w:tr w:rsidR="00CE1274" w:rsidRPr="00D64703" w14:paraId="37EC5644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B7F0A41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9388E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B6A5E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4BE2EE2F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00B6387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FC9F9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43285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1DBD82CD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BD8610E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17104A14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69BA2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0A4FAA00" w14:textId="77777777" w:rsidR="00CE1274" w:rsidRDefault="00CE1274" w:rsidP="00CE1274">
      <w:pPr>
        <w:jc w:val="center"/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20C33C4C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D3965F8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995C4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Sharp sensor showing correct distance?</w:t>
            </w:r>
          </w:p>
        </w:tc>
      </w:tr>
      <w:tr w:rsidR="00CE1274" w:rsidRPr="00D64703" w14:paraId="007D4131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CECFD02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327EB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F3551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395A1BD1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603AA354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8C60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F0D64D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46414BFE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0EA0494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3CBE91EF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15470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520D1A20" w14:textId="77777777" w:rsidR="00CE1274" w:rsidRDefault="00CE1274" w:rsidP="00CE1274">
      <w:pPr>
        <w:jc w:val="center"/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63D6089D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BB02912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48384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Yaw is correct?</w:t>
            </w:r>
          </w:p>
        </w:tc>
      </w:tr>
      <w:tr w:rsidR="00CE1274" w:rsidRPr="00D64703" w14:paraId="33F5672A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5154894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0B91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E7D3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19ED9417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68839018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3BE0C2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A2582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13B2B676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4A57021C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06F8B827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D6AB1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4A0E7C26" w14:textId="77777777" w:rsidR="00CE1274" w:rsidRDefault="00CE1274" w:rsidP="00CE1274">
      <w:pPr>
        <w:jc w:val="center"/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4C90F1F7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8BD88E2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92018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Cobra reacts to black or white?</w:t>
            </w:r>
          </w:p>
        </w:tc>
      </w:tr>
      <w:tr w:rsidR="00CE1274" w:rsidRPr="00D64703" w14:paraId="3F53C8AC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F9F61E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C3B6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30858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6C992430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0C464AE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3256C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FAD54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5BC85BC0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4A0E39E0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1ECF2AB5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61D8D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3074B110" w14:textId="77777777" w:rsidR="00CE1274" w:rsidRDefault="00CE1274" w:rsidP="00CE1274">
      <w:pPr>
        <w:jc w:val="center"/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0"/>
        <w:gridCol w:w="2290"/>
      </w:tblGrid>
      <w:tr w:rsidR="00CE1274" w:rsidRPr="00D64703" w14:paraId="5825F33D" w14:textId="77777777" w:rsidTr="00CE1274">
        <w:trPr>
          <w:trHeight w:val="17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7B98443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13C2D2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One spin of the wheel gives 1464 encoder counts?</w:t>
            </w:r>
          </w:p>
        </w:tc>
      </w:tr>
      <w:tr w:rsidR="00CE1274" w:rsidRPr="00D64703" w14:paraId="0034B376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2F15C3A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BFA95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8F3FC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3328A542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00D57017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9DB01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38381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7FB61050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958B41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Measurement: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0908C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CE1274" w:rsidRPr="00D64703" w14:paraId="36544940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069CDBE1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4AAC024E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53AF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5A8AEC92" w14:textId="77777777" w:rsidR="00CE1274" w:rsidRDefault="00CE1274" w:rsidP="00CE1274">
      <w:pPr>
        <w:rPr>
          <w:lang w:val="en-US"/>
        </w:rPr>
      </w:pPr>
    </w:p>
    <w:p w14:paraId="1EA29274" w14:textId="77777777" w:rsidR="00CE1274" w:rsidRDefault="00CE1274" w:rsidP="00CE1274">
      <w:pPr>
        <w:jc w:val="center"/>
        <w:rPr>
          <w:lang w:val="en-US"/>
        </w:rPr>
      </w:pPr>
    </w:p>
    <w:p w14:paraId="207B6509" w14:textId="77777777" w:rsidR="00CE1274" w:rsidRDefault="00CE1274" w:rsidP="00CE1274">
      <w:pPr>
        <w:jc w:val="center"/>
        <w:rPr>
          <w:lang w:val="en-US"/>
        </w:rPr>
      </w:pPr>
    </w:p>
    <w:p w14:paraId="7E227027" w14:textId="77777777" w:rsidR="00CE1274" w:rsidRDefault="00CE1274" w:rsidP="00CE1274">
      <w:pPr>
        <w:jc w:val="center"/>
        <w:rPr>
          <w:lang w:val="en-US"/>
        </w:rPr>
      </w:pP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215FA09D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DD937D1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F384C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Camera gives video?</w:t>
            </w:r>
          </w:p>
        </w:tc>
      </w:tr>
      <w:tr w:rsidR="00CE1274" w:rsidRPr="00D64703" w14:paraId="6001B04E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CA17B2D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F6CE1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0AD36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321A0F70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3BD5895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187E6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7411E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2F9E28F9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2CCF1920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2003A782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DF99F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68D0927E" w14:textId="77777777" w:rsidR="00CE1274" w:rsidRDefault="00CE1274" w:rsidP="00CE1274">
      <w:pPr>
        <w:pStyle w:val="Heading1"/>
        <w:rPr>
          <w:sz w:val="32"/>
          <w:szCs w:val="24"/>
        </w:rPr>
      </w:pPr>
      <w:r w:rsidRPr="00D64703">
        <w:rPr>
          <w:sz w:val="32"/>
          <w:szCs w:val="24"/>
        </w:rPr>
        <w:t>Operation</w:t>
      </w:r>
    </w:p>
    <w:tbl>
      <w:tblPr>
        <w:tblW w:w="7380" w:type="dxa"/>
        <w:tblInd w:w="-5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5E475669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40206CA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B4C9F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Robot is enabled when start pushed?</w:t>
            </w:r>
          </w:p>
        </w:tc>
      </w:tr>
      <w:tr w:rsidR="00CE1274" w:rsidRPr="00D64703" w14:paraId="24D43786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1CAF480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2C418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98E47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682FDDED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7C62E1B9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7A726F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8512D3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3CAC7D7F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0F61AC8F" w14:textId="77777777" w:rsidR="00CE1274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3125AD29" w14:textId="77777777" w:rsidR="00CE1274" w:rsidRPr="00D64703" w:rsidRDefault="00CE1274" w:rsidP="00C03098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0D51D" w14:textId="77777777" w:rsidR="00CE1274" w:rsidRPr="00D64703" w:rsidRDefault="00CE1274" w:rsidP="00C03098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4057414F" w14:textId="77777777" w:rsidR="00CE1274" w:rsidRPr="00D64703" w:rsidRDefault="00CE1274" w:rsidP="00CE1274">
      <w:pPr>
        <w:rPr>
          <w:lang w:val="en-US"/>
        </w:rPr>
      </w:pPr>
    </w:p>
    <w:tbl>
      <w:tblPr>
        <w:tblpPr w:leftFromText="141" w:rightFromText="141" w:horzAnchor="margin" w:tblpY="215"/>
        <w:tblW w:w="7380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250E9854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E715B2C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A145" w14:textId="77777777" w:rsidR="00CE1274" w:rsidRPr="00D64703" w:rsidRDefault="00CE1274" w:rsidP="00CE1274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Motors Move?</w:t>
            </w:r>
          </w:p>
        </w:tc>
      </w:tr>
      <w:tr w:rsidR="00CE1274" w:rsidRPr="00D64703" w14:paraId="455656D5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BF69433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03F84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A6BD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44275D8E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1C4E0FBC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BE576A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2C7F96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4A8E8728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353CF60A" w14:textId="77777777" w:rsidR="00CE1274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7EB7B538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03282" w14:textId="77777777" w:rsidR="00CE1274" w:rsidRPr="00D64703" w:rsidRDefault="00CE1274" w:rsidP="00CE1274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237"/>
        <w:tblW w:w="7380" w:type="dxa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CE1274" w:rsidRPr="00D64703" w14:paraId="6C6EF4D9" w14:textId="77777777" w:rsidTr="00CE1274">
        <w:trPr>
          <w:trHeight w:val="312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3B95F93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4618C" w14:textId="77777777" w:rsidR="00CE1274" w:rsidRPr="00D64703" w:rsidRDefault="00CE1274" w:rsidP="00CE1274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Robot is stops when E-Stop pushed?</w:t>
            </w:r>
          </w:p>
        </w:tc>
      </w:tr>
      <w:tr w:rsidR="00CE1274" w:rsidRPr="00D64703" w14:paraId="25662B89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7B4237D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 Type: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25996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Visual Only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3ADFA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Functional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:</w:t>
            </w:r>
          </w:p>
        </w:tc>
      </w:tr>
      <w:tr w:rsidR="00CE1274" w:rsidRPr="00D64703" w14:paraId="4AD458E5" w14:textId="77777777" w:rsidTr="00CE1274">
        <w:trPr>
          <w:trHeight w:val="312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</w:tcPr>
          <w:p w14:paraId="5BA0E6D5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C45ED5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6E8F8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CE1274" w:rsidRPr="00D64703" w14:paraId="7A4500A7" w14:textId="77777777" w:rsidTr="00CE1274">
        <w:trPr>
          <w:trHeight w:val="68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4F632B1F" w14:textId="77777777" w:rsidR="00CE1274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action:</w:t>
            </w:r>
          </w:p>
          <w:p w14:paraId="2A7A2D9D" w14:textId="77777777" w:rsidR="00CE1274" w:rsidRPr="00D64703" w:rsidRDefault="00CE1274" w:rsidP="00CE1274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</w:t>
            </w: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if failed</w:t>
            </w:r>
            <w: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)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4A259" w14:textId="77777777" w:rsidR="00CE1274" w:rsidRPr="00D64703" w:rsidRDefault="00CE1274" w:rsidP="00CE1274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</w:p>
        </w:tc>
      </w:tr>
    </w:tbl>
    <w:p w14:paraId="58E3F2E1" w14:textId="77777777" w:rsidR="00CE1274" w:rsidRDefault="00CE1274" w:rsidP="00CE1274">
      <w:pPr>
        <w:rPr>
          <w:lang w:val="en-US"/>
        </w:rPr>
      </w:pPr>
    </w:p>
    <w:p w14:paraId="3B7C139E" w14:textId="77777777" w:rsidR="00CE1274" w:rsidRPr="00D64703" w:rsidRDefault="00CE1274" w:rsidP="00CE1274">
      <w:pPr>
        <w:jc w:val="center"/>
        <w:rPr>
          <w:lang w:val="en-US"/>
        </w:rPr>
      </w:pPr>
    </w:p>
    <w:p w14:paraId="196AE03B" w14:textId="5DB38B2E" w:rsidR="004C77A7" w:rsidRPr="00CE1274" w:rsidRDefault="004C77A7" w:rsidP="00CE1274"/>
    <w:sectPr w:rsidR="004C77A7" w:rsidRPr="00CE1274" w:rsidSect="00D672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E97B1" w14:textId="77777777" w:rsidR="00D67235" w:rsidRDefault="00D67235" w:rsidP="00313492">
      <w:r>
        <w:separator/>
      </w:r>
    </w:p>
    <w:p w14:paraId="6A2E234F" w14:textId="77777777" w:rsidR="00D67235" w:rsidRDefault="00D67235" w:rsidP="00313492"/>
    <w:p w14:paraId="070D8EE1" w14:textId="77777777" w:rsidR="00D67235" w:rsidRDefault="00D67235"/>
    <w:p w14:paraId="2E2F06E9" w14:textId="77777777" w:rsidR="00D67235" w:rsidRDefault="00D67235"/>
  </w:endnote>
  <w:endnote w:type="continuationSeparator" w:id="0">
    <w:p w14:paraId="04928BC0" w14:textId="77777777" w:rsidR="00D67235" w:rsidRDefault="00D67235" w:rsidP="00313492">
      <w:r>
        <w:continuationSeparator/>
      </w:r>
    </w:p>
    <w:p w14:paraId="05080917" w14:textId="77777777" w:rsidR="00D67235" w:rsidRDefault="00D67235" w:rsidP="00313492"/>
    <w:p w14:paraId="20515DA5" w14:textId="77777777" w:rsidR="00D67235" w:rsidRDefault="00D67235"/>
    <w:p w14:paraId="6C8255CF" w14:textId="77777777" w:rsidR="00D67235" w:rsidRDefault="00D672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Inria Serif">
    <w:altName w:val="﷽﷽﷽﷽﷽﷽﷽﷽rif"/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Frutiger LT Com 55 Roman">
    <w:altName w:val="Calibri"/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A2C7A" w14:textId="77777777" w:rsidR="00CE1274" w:rsidRDefault="00CE1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4" w:space="0" w:color="0084A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0" w:type="dxa"/>
        <w:bottom w:w="142" w:type="dxa"/>
        <w:right w:w="0" w:type="dxa"/>
      </w:tblCellMar>
      <w:tblLook w:val="04A0" w:firstRow="1" w:lastRow="0" w:firstColumn="1" w:lastColumn="0" w:noHBand="0" w:noVBand="1"/>
    </w:tblPr>
    <w:tblGrid>
      <w:gridCol w:w="4072"/>
      <w:gridCol w:w="1492"/>
      <w:gridCol w:w="4074"/>
    </w:tblGrid>
    <w:tr w:rsidR="006A388C" w14:paraId="3DB1D91C" w14:textId="77777777" w:rsidTr="00624EF7">
      <w:tc>
        <w:tcPr>
          <w:tcW w:w="4073" w:type="dxa"/>
          <w:vAlign w:val="center"/>
          <w:hideMark/>
        </w:tcPr>
        <w:p w14:paraId="201B6FFE" w14:textId="43B4AD0E" w:rsidR="006A388C" w:rsidRDefault="00CE1274" w:rsidP="006A388C">
          <w:pPr>
            <w:pStyle w:val="Footer"/>
          </w:pPr>
          <w:r>
            <w:t>WSC2024_TP23_AppendixG_sample_report</w:t>
          </w:r>
        </w:p>
      </w:tc>
      <w:tc>
        <w:tcPr>
          <w:tcW w:w="1492" w:type="dxa"/>
          <w:vAlign w:val="center"/>
          <w:hideMark/>
        </w:tcPr>
        <w:p w14:paraId="57A41B18" w14:textId="6CD750FE" w:rsidR="006A388C" w:rsidRDefault="00E4251A" w:rsidP="006A388C">
          <w:pPr>
            <w:pStyle w:val="Footer"/>
            <w:jc w:val="center"/>
          </w:pPr>
          <w:r>
            <w:t xml:space="preserve">Version: </w:t>
          </w:r>
          <w:r w:rsidR="00CE1274">
            <w:t>1.0</w:t>
          </w:r>
        </w:p>
        <w:p w14:paraId="4DB04DEC" w14:textId="4FCCAF76" w:rsidR="006A388C" w:rsidRDefault="006A388C" w:rsidP="00E4251A">
          <w:pPr>
            <w:pStyle w:val="Footer"/>
            <w:jc w:val="center"/>
          </w:pPr>
          <w:r>
            <w:t xml:space="preserve">Date: </w:t>
          </w:r>
          <w:r w:rsidR="00CE1274">
            <w:t>15</w:t>
          </w:r>
          <w:r w:rsidR="00624EF7">
            <w:t>.</w:t>
          </w:r>
          <w:r w:rsidR="00CE1274">
            <w:t>04</w:t>
          </w:r>
          <w:r w:rsidR="00624EF7">
            <w:t>.</w:t>
          </w:r>
          <w:r w:rsidR="00CE1274">
            <w:t>23</w:t>
          </w:r>
        </w:p>
      </w:tc>
      <w:tc>
        <w:tcPr>
          <w:tcW w:w="4074" w:type="dxa"/>
          <w:vAlign w:val="center"/>
          <w:hideMark/>
        </w:tcPr>
        <w:p w14:paraId="7FAA2747" w14:textId="77777777" w:rsidR="006A388C" w:rsidRDefault="006A388C" w:rsidP="006A388C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860C67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860C67">
              <w:rPr>
                <w:noProof/>
              </w:rPr>
              <w:t>2</w:t>
            </w:r>
          </w:fldSimple>
        </w:p>
      </w:tc>
    </w:tr>
  </w:tbl>
  <w:p w14:paraId="6AE2ECFF" w14:textId="77777777" w:rsidR="00C75D7A" w:rsidRPr="006A388C" w:rsidRDefault="00C75D7A" w:rsidP="007917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92D04" w14:textId="77777777" w:rsidR="00CE1274" w:rsidRDefault="00CE1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2E52E" w14:textId="77777777" w:rsidR="00D67235" w:rsidRPr="00871A37" w:rsidRDefault="00D67235">
      <w:pPr>
        <w:rPr>
          <w:color w:val="0084AD"/>
        </w:rPr>
      </w:pPr>
      <w:r w:rsidRPr="00453CA2">
        <w:rPr>
          <w:color w:val="0084AD"/>
        </w:rPr>
        <w:separator/>
      </w:r>
    </w:p>
  </w:footnote>
  <w:footnote w:type="continuationSeparator" w:id="0">
    <w:p w14:paraId="15C0FFD6" w14:textId="77777777" w:rsidR="00D67235" w:rsidRDefault="00D67235" w:rsidP="00313492">
      <w:r>
        <w:continuationSeparator/>
      </w:r>
    </w:p>
    <w:p w14:paraId="28236C91" w14:textId="77777777" w:rsidR="00D67235" w:rsidRDefault="00D67235" w:rsidP="00313492"/>
    <w:p w14:paraId="7208B683" w14:textId="77777777" w:rsidR="00D67235" w:rsidRDefault="00D67235"/>
    <w:p w14:paraId="534EB680" w14:textId="77777777" w:rsidR="00D67235" w:rsidRDefault="00D672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A95E5" w14:textId="77777777" w:rsidR="00CE1274" w:rsidRDefault="00CE1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6C815" w14:textId="77777777" w:rsidR="00BA1886" w:rsidRDefault="00CC1FBB" w:rsidP="00327B8A">
    <w:pPr>
      <w:pStyle w:val="Header"/>
    </w:pPr>
    <w:r w:rsidRPr="007866C8">
      <w:rPr>
        <w:noProof/>
        <w:sz w:val="16"/>
        <w:szCs w:val="16"/>
      </w:rPr>
      <w:drawing>
        <wp:anchor distT="0" distB="0" distL="114300" distR="114300" simplePos="0" relativeHeight="251663360" behindDoc="1" locked="0" layoutInCell="1" allowOverlap="1" wp14:anchorId="5596D8D7" wp14:editId="1709A5F8">
          <wp:simplePos x="0" y="0"/>
          <wp:positionH relativeFrom="page">
            <wp:posOffset>6059433</wp:posOffset>
          </wp:positionH>
          <wp:positionV relativeFrom="page">
            <wp:posOffset>360045</wp:posOffset>
          </wp:positionV>
          <wp:extent cx="777600" cy="457200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6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9251A" w14:textId="77777777" w:rsidR="00CE1274" w:rsidRDefault="00CE1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96620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19049239">
    <w:abstractNumId w:val="9"/>
  </w:num>
  <w:num w:numId="2" w16cid:durableId="1342859414">
    <w:abstractNumId w:val="7"/>
  </w:num>
  <w:num w:numId="3" w16cid:durableId="1064596437">
    <w:abstractNumId w:val="6"/>
  </w:num>
  <w:num w:numId="4" w16cid:durableId="523716073">
    <w:abstractNumId w:val="5"/>
  </w:num>
  <w:num w:numId="5" w16cid:durableId="579028611">
    <w:abstractNumId w:val="4"/>
  </w:num>
  <w:num w:numId="6" w16cid:durableId="195705777">
    <w:abstractNumId w:val="8"/>
  </w:num>
  <w:num w:numId="7" w16cid:durableId="224294028">
    <w:abstractNumId w:val="3"/>
  </w:num>
  <w:num w:numId="8" w16cid:durableId="1689335510">
    <w:abstractNumId w:val="2"/>
  </w:num>
  <w:num w:numId="9" w16cid:durableId="1905942638">
    <w:abstractNumId w:val="1"/>
  </w:num>
  <w:num w:numId="10" w16cid:durableId="560944322">
    <w:abstractNumId w:val="0"/>
  </w:num>
  <w:num w:numId="11" w16cid:durableId="1554268269">
    <w:abstractNumId w:val="16"/>
  </w:num>
  <w:num w:numId="12" w16cid:durableId="388724795">
    <w:abstractNumId w:val="11"/>
  </w:num>
  <w:num w:numId="13" w16cid:durableId="1101023684">
    <w:abstractNumId w:val="15"/>
  </w:num>
  <w:num w:numId="14" w16cid:durableId="1761674890">
    <w:abstractNumId w:val="11"/>
    <w:lvlOverride w:ilvl="0">
      <w:startOverride w:val="1"/>
    </w:lvlOverride>
  </w:num>
  <w:num w:numId="15" w16cid:durableId="1463690848">
    <w:abstractNumId w:val="14"/>
  </w:num>
  <w:num w:numId="16" w16cid:durableId="1710953768">
    <w:abstractNumId w:val="12"/>
  </w:num>
  <w:num w:numId="17" w16cid:durableId="437533013">
    <w:abstractNumId w:val="10"/>
  </w:num>
  <w:num w:numId="18" w16cid:durableId="858547408">
    <w:abstractNumId w:val="17"/>
  </w:num>
  <w:num w:numId="19" w16cid:durableId="17430180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74"/>
    <w:rsid w:val="00004078"/>
    <w:rsid w:val="00006ABF"/>
    <w:rsid w:val="00006EFF"/>
    <w:rsid w:val="00011C63"/>
    <w:rsid w:val="00021530"/>
    <w:rsid w:val="0003398B"/>
    <w:rsid w:val="0003526B"/>
    <w:rsid w:val="00036A02"/>
    <w:rsid w:val="00050DCE"/>
    <w:rsid w:val="00052F6D"/>
    <w:rsid w:val="000A211A"/>
    <w:rsid w:val="000C3AE8"/>
    <w:rsid w:val="000D576D"/>
    <w:rsid w:val="000E219D"/>
    <w:rsid w:val="000F4A5C"/>
    <w:rsid w:val="001172EF"/>
    <w:rsid w:val="0012553C"/>
    <w:rsid w:val="00127350"/>
    <w:rsid w:val="00134547"/>
    <w:rsid w:val="00156CA1"/>
    <w:rsid w:val="00192D2B"/>
    <w:rsid w:val="001A554B"/>
    <w:rsid w:val="001C5F88"/>
    <w:rsid w:val="001C6B44"/>
    <w:rsid w:val="001D41B5"/>
    <w:rsid w:val="001E4FDC"/>
    <w:rsid w:val="0021118A"/>
    <w:rsid w:val="002137DD"/>
    <w:rsid w:val="0023663D"/>
    <w:rsid w:val="002551CF"/>
    <w:rsid w:val="00264847"/>
    <w:rsid w:val="00271388"/>
    <w:rsid w:val="00293C04"/>
    <w:rsid w:val="002B0A0C"/>
    <w:rsid w:val="002B1320"/>
    <w:rsid w:val="002E4907"/>
    <w:rsid w:val="003133A3"/>
    <w:rsid w:val="00313492"/>
    <w:rsid w:val="003147E8"/>
    <w:rsid w:val="003161DB"/>
    <w:rsid w:val="0032135D"/>
    <w:rsid w:val="00327B8A"/>
    <w:rsid w:val="0033617A"/>
    <w:rsid w:val="00340348"/>
    <w:rsid w:val="00356625"/>
    <w:rsid w:val="00357CB1"/>
    <w:rsid w:val="0038099A"/>
    <w:rsid w:val="003A2800"/>
    <w:rsid w:val="003F6B6F"/>
    <w:rsid w:val="0040746F"/>
    <w:rsid w:val="00413188"/>
    <w:rsid w:val="004131BB"/>
    <w:rsid w:val="0044752A"/>
    <w:rsid w:val="00453CA2"/>
    <w:rsid w:val="004605D7"/>
    <w:rsid w:val="00462CB3"/>
    <w:rsid w:val="00466CD7"/>
    <w:rsid w:val="00493D5D"/>
    <w:rsid w:val="004B6102"/>
    <w:rsid w:val="004B6219"/>
    <w:rsid w:val="004C77A7"/>
    <w:rsid w:val="004D3337"/>
    <w:rsid w:val="0050184C"/>
    <w:rsid w:val="0051761D"/>
    <w:rsid w:val="005400E1"/>
    <w:rsid w:val="00555CDB"/>
    <w:rsid w:val="00563860"/>
    <w:rsid w:val="00567BF1"/>
    <w:rsid w:val="00575F7A"/>
    <w:rsid w:val="00591304"/>
    <w:rsid w:val="005B6904"/>
    <w:rsid w:val="005B6E49"/>
    <w:rsid w:val="005C1F3D"/>
    <w:rsid w:val="005F01CC"/>
    <w:rsid w:val="005F4CBB"/>
    <w:rsid w:val="00611E8B"/>
    <w:rsid w:val="00622F48"/>
    <w:rsid w:val="00624EF7"/>
    <w:rsid w:val="00627E2E"/>
    <w:rsid w:val="00627E3D"/>
    <w:rsid w:val="006512DE"/>
    <w:rsid w:val="0067352E"/>
    <w:rsid w:val="00673AA4"/>
    <w:rsid w:val="006805C1"/>
    <w:rsid w:val="00692D20"/>
    <w:rsid w:val="006A388C"/>
    <w:rsid w:val="006E26EF"/>
    <w:rsid w:val="006E7810"/>
    <w:rsid w:val="006F59CE"/>
    <w:rsid w:val="007004AE"/>
    <w:rsid w:val="007022AD"/>
    <w:rsid w:val="007235F7"/>
    <w:rsid w:val="00790EFE"/>
    <w:rsid w:val="0079172D"/>
    <w:rsid w:val="007A4C1D"/>
    <w:rsid w:val="007B442E"/>
    <w:rsid w:val="007B5DEF"/>
    <w:rsid w:val="007C4BB2"/>
    <w:rsid w:val="007F212B"/>
    <w:rsid w:val="008123B7"/>
    <w:rsid w:val="00821BD5"/>
    <w:rsid w:val="008362E2"/>
    <w:rsid w:val="0084196A"/>
    <w:rsid w:val="008429C5"/>
    <w:rsid w:val="00860C67"/>
    <w:rsid w:val="00861273"/>
    <w:rsid w:val="00871A37"/>
    <w:rsid w:val="00872767"/>
    <w:rsid w:val="008A2F66"/>
    <w:rsid w:val="008A3942"/>
    <w:rsid w:val="008B47C2"/>
    <w:rsid w:val="008F5CF8"/>
    <w:rsid w:val="00900897"/>
    <w:rsid w:val="00902400"/>
    <w:rsid w:val="00926C56"/>
    <w:rsid w:val="009356C1"/>
    <w:rsid w:val="009511B1"/>
    <w:rsid w:val="0098297B"/>
    <w:rsid w:val="00987A9F"/>
    <w:rsid w:val="0099082F"/>
    <w:rsid w:val="009B26E8"/>
    <w:rsid w:val="009B789E"/>
    <w:rsid w:val="00A07901"/>
    <w:rsid w:val="00A4507C"/>
    <w:rsid w:val="00A77E62"/>
    <w:rsid w:val="00A96AFC"/>
    <w:rsid w:val="00AB775E"/>
    <w:rsid w:val="00AC3721"/>
    <w:rsid w:val="00AC6513"/>
    <w:rsid w:val="00AE5E57"/>
    <w:rsid w:val="00AF2F09"/>
    <w:rsid w:val="00AF61C7"/>
    <w:rsid w:val="00B019EC"/>
    <w:rsid w:val="00B11358"/>
    <w:rsid w:val="00B40AE0"/>
    <w:rsid w:val="00B835CE"/>
    <w:rsid w:val="00B86932"/>
    <w:rsid w:val="00BA1886"/>
    <w:rsid w:val="00BB50DE"/>
    <w:rsid w:val="00BE3BAD"/>
    <w:rsid w:val="00BF53B7"/>
    <w:rsid w:val="00C64FEB"/>
    <w:rsid w:val="00C75D7A"/>
    <w:rsid w:val="00C77D08"/>
    <w:rsid w:val="00CA0915"/>
    <w:rsid w:val="00CA510D"/>
    <w:rsid w:val="00CA6C25"/>
    <w:rsid w:val="00CB1799"/>
    <w:rsid w:val="00CC1FBB"/>
    <w:rsid w:val="00CD3200"/>
    <w:rsid w:val="00CE1274"/>
    <w:rsid w:val="00D04318"/>
    <w:rsid w:val="00D04BE0"/>
    <w:rsid w:val="00D333DE"/>
    <w:rsid w:val="00D355B2"/>
    <w:rsid w:val="00D67235"/>
    <w:rsid w:val="00D84489"/>
    <w:rsid w:val="00DA3F51"/>
    <w:rsid w:val="00DA68E9"/>
    <w:rsid w:val="00DD0296"/>
    <w:rsid w:val="00DE1B5A"/>
    <w:rsid w:val="00DF25B9"/>
    <w:rsid w:val="00E16695"/>
    <w:rsid w:val="00E355A4"/>
    <w:rsid w:val="00E4251A"/>
    <w:rsid w:val="00E63A08"/>
    <w:rsid w:val="00E65A56"/>
    <w:rsid w:val="00EB6027"/>
    <w:rsid w:val="00EE014E"/>
    <w:rsid w:val="00EF6E85"/>
    <w:rsid w:val="00F0109D"/>
    <w:rsid w:val="00F05E84"/>
    <w:rsid w:val="00F4251E"/>
    <w:rsid w:val="00F52D28"/>
    <w:rsid w:val="00F61BC7"/>
    <w:rsid w:val="00F63744"/>
    <w:rsid w:val="00F70023"/>
    <w:rsid w:val="00F729AF"/>
    <w:rsid w:val="00F7703D"/>
    <w:rsid w:val="00FA0688"/>
    <w:rsid w:val="00FC010B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D8EF45"/>
  <w15:docId w15:val="{00218F50-B191-47CE-B0AB-04AA1ED1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274"/>
    <w:pPr>
      <w:spacing w:after="0" w:line="240" w:lineRule="auto"/>
    </w:pPr>
    <w:rPr>
      <w:kern w:val="2"/>
      <w:lang w:val="en-C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800"/>
    <w:pPr>
      <w:keepNext/>
      <w:keepLines/>
      <w:spacing w:before="400" w:after="120"/>
      <w:outlineLvl w:val="0"/>
    </w:pPr>
    <w:rPr>
      <w:rFonts w:ascii="Frutiger LT Com 45 Light" w:eastAsiaTheme="majorEastAsia" w:hAnsi="Frutiger LT Com 45 Light" w:cs="Times New Roman (Headings CS)"/>
      <w:b/>
      <w:color w:val="003764"/>
      <w:kern w:val="0"/>
      <w:sz w:val="40"/>
      <w:szCs w:val="32"/>
      <w:lang w:val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17A"/>
    <w:pPr>
      <w:keepNext/>
      <w:keepLines/>
      <w:spacing w:before="320" w:after="120"/>
      <w:outlineLvl w:val="1"/>
    </w:pPr>
    <w:rPr>
      <w:rFonts w:ascii="Frutiger LT Com 45 Light" w:eastAsiaTheme="majorEastAsia" w:hAnsi="Frutiger LT Com 45 Light" w:cs="Times New Roman (Headings CS)"/>
      <w:b/>
      <w:color w:val="003764"/>
      <w:kern w:val="0"/>
      <w:sz w:val="32"/>
      <w:szCs w:val="26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17A"/>
    <w:pPr>
      <w:keepNext/>
      <w:keepLines/>
      <w:spacing w:before="200" w:after="120"/>
      <w:outlineLvl w:val="2"/>
    </w:pPr>
    <w:rPr>
      <w:rFonts w:ascii="Frutiger LT Com 45 Light" w:eastAsiaTheme="majorEastAsia" w:hAnsi="Frutiger LT Com 45 Light" w:cs="Times New Roman (Headings CS)"/>
      <w:b/>
      <w:color w:val="003764"/>
      <w:kern w:val="0"/>
      <w:szCs w:val="24"/>
      <w:lang w:val="en-GB"/>
      <w14:ligatures w14:val="none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9511B1"/>
    <w:pPr>
      <w:spacing w:line="560" w:lineRule="exact"/>
      <w:contextualSpacing/>
    </w:pPr>
    <w:rPr>
      <w:rFonts w:ascii="Inria Serif" w:eastAsiaTheme="majorEastAsia" w:hAnsi="Inria Serif" w:cs="Times New Roman (Headings CS)"/>
      <w:b/>
      <w:color w:val="0084AD"/>
      <w:spacing w:val="-10"/>
      <w:kern w:val="28"/>
      <w:sz w:val="50"/>
      <w:szCs w:val="56"/>
      <w:lang w:val="en-AU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511B1"/>
    <w:rPr>
      <w:rFonts w:ascii="Inria Serif" w:eastAsiaTheme="majorEastAsia" w:hAnsi="Inria Serif" w:cs="Times New Roman (Headings CS)"/>
      <w:b/>
      <w:color w:val="0084AD"/>
      <w:spacing w:val="-10"/>
      <w:kern w:val="28"/>
      <w:sz w:val="50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A2800"/>
    <w:rPr>
      <w:rFonts w:ascii="Frutiger LT Com 45 Light" w:eastAsiaTheme="majorEastAsia" w:hAnsi="Frutiger LT Com 45 Light" w:cs="Times New Roman (Headings CS)"/>
      <w:b/>
      <w:color w:val="003764"/>
      <w:sz w:val="40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</w:pPr>
    <w:rPr>
      <w:rFonts w:ascii="Frutiger LT Com 45 Light" w:hAnsi="Frutiger LT Com 45 Light"/>
      <w:kern w:val="0"/>
      <w:sz w:val="20"/>
      <w:lang w:val="en-GB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</w:pPr>
    <w:rPr>
      <w:rFonts w:ascii="Frutiger LT Com 45 Light" w:hAnsi="Frutiger LT Com 45 Light"/>
      <w:kern w:val="0"/>
      <w:sz w:val="14"/>
      <w:lang w:val="en-GB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33617A"/>
    <w:rPr>
      <w:rFonts w:ascii="Frutiger LT Com 45 Light" w:eastAsiaTheme="majorEastAsia" w:hAnsi="Frutiger LT Com 45 Light" w:cs="Times New Roman (Headings CS)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617A"/>
    <w:rPr>
      <w:rFonts w:ascii="Frutiger LT Com 45 Light" w:eastAsiaTheme="majorEastAsia" w:hAnsi="Frutiger LT Com 45 Light" w:cs="Times New Roman (Headings CS)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rPr>
      <w:rFonts w:ascii="Segoe UI" w:hAnsi="Segoe UI" w:cs="Segoe UI"/>
      <w:kern w:val="0"/>
      <w:sz w:val="18"/>
      <w:szCs w:val="18"/>
      <w:lang w:val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spacing w:after="120" w:line="259" w:lineRule="auto"/>
      <w:ind w:left="1208" w:hanging="357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spacing w:after="120" w:line="259" w:lineRule="auto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spacing w:after="120" w:line="259" w:lineRule="auto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spacing w:after="120" w:line="259" w:lineRule="auto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spacing w:after="120" w:line="259" w:lineRule="auto"/>
      <w:ind w:left="851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spacing w:after="120" w:line="259" w:lineRule="auto"/>
      <w:ind w:left="1135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spacing w:after="120" w:line="259" w:lineRule="auto"/>
      <w:ind w:left="1418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spacing w:after="120" w:line="259" w:lineRule="auto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spacing w:after="120" w:line="259" w:lineRule="auto"/>
      <w:ind w:left="851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spacing w:after="120" w:line="259" w:lineRule="auto"/>
      <w:ind w:left="1491" w:hanging="357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after="120"/>
      <w:contextualSpacing/>
    </w:pPr>
    <w:rPr>
      <w:rFonts w:ascii="Frutiger LT Com 45 Light" w:hAnsi="Frutiger LT Com 45 Light"/>
      <w:kern w:val="0"/>
      <w:sz w:val="16"/>
      <w:szCs w:val="20"/>
      <w:lang w:val="en-GB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line="259" w:lineRule="auto"/>
      <w:contextualSpacing/>
    </w:pPr>
    <w:rPr>
      <w:rFonts w:ascii="Frutiger LT Com 45 Light" w:hAnsi="Frutiger LT Com 45 Light"/>
      <w:kern w:val="0"/>
      <w:sz w:val="20"/>
      <w:lang w:val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line="259" w:lineRule="auto"/>
      <w:contextualSpacing/>
    </w:pPr>
    <w:rPr>
      <w:rFonts w:ascii="Frutiger LT Com 45 Light" w:hAnsi="Frutiger LT Com 45 Light"/>
      <w:b/>
      <w:caps/>
      <w:kern w:val="0"/>
      <w:sz w:val="20"/>
      <w:lang w:val="en-GB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06EFF"/>
    <w:pPr>
      <w:numPr>
        <w:ilvl w:val="2"/>
        <w:numId w:val="19"/>
      </w:numPr>
      <w:spacing w:line="259" w:lineRule="auto"/>
      <w:contextualSpacing/>
    </w:pPr>
    <w:rPr>
      <w:rFonts w:ascii="Frutiger LT Com 45 Light" w:hAnsi="Frutiger LT Com 45 Light"/>
      <w:i/>
      <w:kern w:val="0"/>
      <w:sz w:val="18"/>
      <w:lang w:val="en-GB"/>
      <w14:ligatures w14:val="none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customStyle="1" w:styleId="WSI-Table1">
    <w:name w:val="WSI - Table1"/>
    <w:basedOn w:val="TableNormal"/>
    <w:uiPriority w:val="99"/>
    <w:rsid w:val="00AF61C7"/>
    <w:pPr>
      <w:spacing w:after="0" w:line="240" w:lineRule="auto"/>
    </w:pPr>
    <w:rPr>
      <w:rFonts w:ascii="Frutiger LT Com 45 Light" w:hAnsi="Frutiger LT Com 45 Light" w:cs="Times New Roman (Body CS)"/>
      <w:color w:val="000000" w:themeColor="text1"/>
      <w:sz w:val="20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 w:val="0"/>
        <w:smallCaps w:val="0"/>
        <w:color w:val="FFFFFF" w:themeColor="background1"/>
        <w:sz w:val="20"/>
      </w:rPr>
      <w:tblPr/>
      <w:tcPr>
        <w:shd w:val="clear" w:color="auto" w:fill="0084AD"/>
      </w:tcPr>
    </w:tblStylePr>
  </w:style>
  <w:style w:type="table" w:styleId="TableGridLight">
    <w:name w:val="Grid Table Light"/>
    <w:basedOn w:val="TableNormal"/>
    <w:uiPriority w:val="40"/>
    <w:rsid w:val="00BF53B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2">
    <w:name w:val="WSI - Table2"/>
    <w:basedOn w:val="TableNormal"/>
    <w:uiPriority w:val="99"/>
    <w:rsid w:val="00AF61C7"/>
    <w:rPr>
      <w:rFonts w:ascii="Frutiger LT Com 45 Light" w:hAnsi="Frutiger LT Com 45 Light"/>
    </w:rPr>
    <w:tblPr>
      <w:tblBorders>
        <w:top w:val="single" w:sz="4" w:space="0" w:color="0084AD"/>
        <w:left w:val="single" w:sz="4" w:space="0" w:color="0084AD"/>
        <w:bottom w:val="single" w:sz="4" w:space="0" w:color="0084AD"/>
        <w:right w:val="single" w:sz="4" w:space="0" w:color="0084AD"/>
        <w:insideH w:val="single" w:sz="4" w:space="0" w:color="0084AD"/>
        <w:insideV w:val="single" w:sz="4" w:space="0" w:color="0084AD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42" w:type="dxa"/>
        <w:bottom w:w="142" w:type="dxa"/>
      </w:tcMar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 w:val="0"/>
        <w:smallCaps w:val="0"/>
        <w:color w:val="FFFFFF" w:themeColor="background1"/>
        <w:sz w:val="20"/>
      </w:rPr>
      <w:tblPr/>
      <w:tcPr>
        <w:shd w:val="clear" w:color="auto" w:fill="0084A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I\WSI%20resources\Templates\Word\WSI\WSI_doc_v3.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6104A-8C55-4998-8683-993A5622A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WSI_doc_v3.3.dotx</Template>
  <TotalTime>0</TotalTime>
  <Pages>5</Pages>
  <Words>556</Words>
  <Characters>3505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Heading 1</vt:lpstr>
      <vt:lpstr>    Heading 2</vt:lpstr>
      <vt:lpstr>        Heading 3</vt:lpstr>
      <vt:lpstr>    Bulleted list</vt:lpstr>
      <vt:lpstr>    Numbered list</vt:lpstr>
      <vt:lpstr>    Tables</vt:lpstr>
      <vt:lpstr>        WSI – Table 1</vt:lpstr>
      <vt:lpstr>        WSI – Table 2</vt:lpstr>
      <vt:lpstr>    This is heading 2</vt:lpstr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Luise Kuehnel</cp:lastModifiedBy>
  <cp:revision>1</cp:revision>
  <cp:lastPrinted>2019-03-11T08:05:00Z</cp:lastPrinted>
  <dcterms:created xsi:type="dcterms:W3CDTF">2024-04-15T06:51:00Z</dcterms:created>
  <dcterms:modified xsi:type="dcterms:W3CDTF">2024-04-15T06:56:00Z</dcterms:modified>
</cp:coreProperties>
</file>